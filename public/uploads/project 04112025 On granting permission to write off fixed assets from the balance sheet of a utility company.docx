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Look w:val="01E0" w:firstRow="1" w:lastRow="1" w:firstColumn="1" w:lastColumn="1" w:noHBand="0" w:noVBand="0"/>
      </w:tblPr>
      <w:tblGrid>
        <w:gridCol w:w="2008"/>
        <w:gridCol w:w="5300"/>
        <w:gridCol w:w="2263"/>
      </w:tblGrid>
      <w:tr w:rsidR="00AB7FA3" w:rsidRPr="00717845" w14:paraId="2837A286" w14:textId="77777777" w:rsidTr="00F70C76">
        <w:trPr>
          <w:trHeight w:val="1269"/>
        </w:trPr>
        <w:tc>
          <w:tcPr>
            <w:tcW w:w="2008" w:type="dxa"/>
          </w:tcPr>
          <w:p w14:paraId="7DD72753" w14:textId="77777777" w:rsidR="00AB7FA3" w:rsidRPr="00221B62" w:rsidRDefault="0000479A" w:rsidP="009C10DB">
            <w:pPr>
              <w:jc w:val="center"/>
              <w:rPr>
                <w:sz w:val="28"/>
                <w:szCs w:val="28"/>
                <w:lang w:val="uk-UA"/>
              </w:rPr>
            </w:pPr>
            <w:r w:rsidRPr="00221B62">
              <w:rPr>
                <w:sz w:val="28"/>
                <w:szCs w:val="28"/>
                <w:lang w:val="uk-UA"/>
              </w:rPr>
              <w:t xml:space="preserve"> </w:t>
            </w:r>
            <w:r w:rsidR="00AB7FA3" w:rsidRPr="00221B62">
              <w:rPr>
                <w:sz w:val="28"/>
                <w:szCs w:val="28"/>
                <w:lang w:val="uk-UA"/>
              </w:rPr>
              <w:t xml:space="preserve">               </w:t>
            </w:r>
          </w:p>
        </w:tc>
        <w:tc>
          <w:tcPr>
            <w:tcW w:w="5300" w:type="dxa"/>
          </w:tcPr>
          <w:p w14:paraId="420CA103" w14:textId="77777777" w:rsidR="00AB7FA3" w:rsidRPr="00717845" w:rsidRDefault="00920083" w:rsidP="009C10D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7836061" wp14:editId="26151825">
                  <wp:extent cx="428625" cy="609600"/>
                  <wp:effectExtent l="19050" t="0" r="9525" b="0"/>
                  <wp:docPr id="1" name="Рисунок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8" cstate="print">
                            <a:lum bright="-12000" contrast="24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609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89CA13" w14:textId="77777777" w:rsidR="00AB7FA3" w:rsidRPr="00717845" w:rsidRDefault="00AB7FA3" w:rsidP="00F70C76">
            <w:pPr>
              <w:jc w:val="center"/>
              <w:rPr>
                <w:b/>
                <w:bCs/>
                <w:sz w:val="24"/>
                <w:szCs w:val="24"/>
                <w:lang w:val="uk-UA"/>
              </w:rPr>
            </w:pPr>
            <w:r w:rsidRPr="00717845">
              <w:rPr>
                <w:b/>
                <w:bCs/>
                <w:sz w:val="24"/>
                <w:szCs w:val="24"/>
              </w:rPr>
              <w:t>У К Р А Ї Н А</w:t>
            </w:r>
          </w:p>
        </w:tc>
        <w:tc>
          <w:tcPr>
            <w:tcW w:w="2263" w:type="dxa"/>
          </w:tcPr>
          <w:p w14:paraId="361A40E0" w14:textId="77777777" w:rsidR="00AB7FA3" w:rsidRPr="00717845" w:rsidRDefault="00AB7FA3" w:rsidP="009C10DB">
            <w:pPr>
              <w:rPr>
                <w:spacing w:val="60"/>
                <w:sz w:val="28"/>
                <w:szCs w:val="28"/>
              </w:rPr>
            </w:pPr>
          </w:p>
        </w:tc>
      </w:tr>
    </w:tbl>
    <w:p w14:paraId="4E2442CC" w14:textId="77777777" w:rsidR="0043065E" w:rsidRDefault="0043065E" w:rsidP="0043065E">
      <w:pPr>
        <w:pStyle w:val="FR2"/>
        <w:spacing w:before="0" w:line="240" w:lineRule="auto"/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КОМУНАЛЬНЕ  ПІДПРИЄМСТВО</w:t>
      </w:r>
    </w:p>
    <w:p w14:paraId="60236A11" w14:textId="77777777" w:rsidR="0043065E" w:rsidRDefault="0043065E" w:rsidP="0043065E">
      <w:pPr>
        <w:pStyle w:val="FR2"/>
        <w:spacing w:before="0" w:line="240" w:lineRule="auto"/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«АПТЕКА «СІМЕЙНИЙ ЛІКАР» </w:t>
      </w:r>
    </w:p>
    <w:p w14:paraId="49A905D6" w14:textId="77777777" w:rsidR="0043065E" w:rsidRDefault="0043065E" w:rsidP="0043065E">
      <w:pPr>
        <w:pStyle w:val="FR2"/>
        <w:spacing w:before="0" w:line="240" w:lineRule="auto"/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ШИРОКІВСЬКОЇ СІЛЬСЬКОЇ РАДИ </w:t>
      </w:r>
    </w:p>
    <w:p w14:paraId="7451BFA7" w14:textId="77777777" w:rsidR="0043065E" w:rsidRDefault="0043065E" w:rsidP="0043065E">
      <w:pPr>
        <w:pStyle w:val="FR2"/>
        <w:spacing w:before="0" w:line="240" w:lineRule="auto"/>
        <w:ind w:firstLine="0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>Запорізького району Запорізької області</w:t>
      </w:r>
    </w:p>
    <w:p w14:paraId="7E0CA50B" w14:textId="021D300F" w:rsidR="00E35B2E" w:rsidRPr="00E35B2E" w:rsidRDefault="00AB7FA3" w:rsidP="00E35B2E">
      <w:pPr>
        <w:spacing w:after="120"/>
        <w:ind w:firstLine="851"/>
        <w:jc w:val="center"/>
        <w:rPr>
          <w:b/>
          <w:bCs/>
          <w:color w:val="000000"/>
          <w:sz w:val="28"/>
          <w:szCs w:val="28"/>
          <w:lang w:val="uk-UA"/>
        </w:rPr>
      </w:pPr>
      <w:r w:rsidRPr="00E35B2E">
        <w:rPr>
          <w:b/>
          <w:bCs/>
          <w:sz w:val="28"/>
          <w:szCs w:val="28"/>
          <w:lang w:val="uk-UA"/>
        </w:rPr>
        <w:t>(КП «</w:t>
      </w:r>
      <w:r w:rsidR="00E35B2E" w:rsidRPr="00E35B2E">
        <w:rPr>
          <w:b/>
          <w:bCs/>
          <w:color w:val="000000"/>
          <w:sz w:val="28"/>
          <w:szCs w:val="28"/>
          <w:lang w:val="uk-UA"/>
        </w:rPr>
        <w:t>Аптека «Сімейний лікар».)</w:t>
      </w:r>
    </w:p>
    <w:p w14:paraId="56772B7C" w14:textId="77777777" w:rsidR="0043065E" w:rsidRPr="0043065E" w:rsidRDefault="00AB7FA3" w:rsidP="0043065E">
      <w:pPr>
        <w:pStyle w:val="FR2"/>
        <w:spacing w:before="0" w:line="240" w:lineRule="auto"/>
        <w:ind w:firstLine="0"/>
        <w:jc w:val="center"/>
      </w:pPr>
      <w:r w:rsidRPr="0043065E">
        <w:t xml:space="preserve">Юридична адреса: </w:t>
      </w:r>
      <w:bookmarkStart w:id="0" w:name="_Hlk63434775"/>
      <w:r w:rsidR="0043065E" w:rsidRPr="0043065E">
        <w:rPr>
          <w:lang w:val="ru-RU"/>
        </w:rPr>
        <w:t>70411</w:t>
      </w:r>
      <w:r w:rsidR="0043065E" w:rsidRPr="0043065E">
        <w:t>, Запорізька область, Запорізький район, с.Володимирівське, вул.Стадіонна, 3</w:t>
      </w:r>
    </w:p>
    <w:bookmarkEnd w:id="0"/>
    <w:p w14:paraId="4E16895F" w14:textId="77777777" w:rsidR="0043065E" w:rsidRPr="0043065E" w:rsidRDefault="00AB7FA3" w:rsidP="0043065E">
      <w:pPr>
        <w:pStyle w:val="FR2"/>
        <w:spacing w:before="0" w:line="240" w:lineRule="auto"/>
        <w:ind w:firstLine="0"/>
        <w:jc w:val="center"/>
      </w:pPr>
      <w:r>
        <w:t xml:space="preserve">Поштова адреса: </w:t>
      </w:r>
      <w:r w:rsidR="0043065E" w:rsidRPr="0043065E">
        <w:rPr>
          <w:lang w:val="ru-RU"/>
        </w:rPr>
        <w:t>70411</w:t>
      </w:r>
      <w:r w:rsidR="0043065E" w:rsidRPr="0043065E">
        <w:t>, Запорізька область, Запорізький район, с.Володимирівське, вул.Стадіонна, 3</w:t>
      </w:r>
    </w:p>
    <w:p w14:paraId="16EF0702" w14:textId="697FB06F" w:rsidR="00E35B2E" w:rsidRDefault="00E35B2E" w:rsidP="00E35B2E">
      <w:pPr>
        <w:spacing w:line="240" w:lineRule="exact"/>
        <w:jc w:val="center"/>
        <w:rPr>
          <w:lang w:val="uk-UA"/>
        </w:rPr>
      </w:pPr>
      <w:r w:rsidRPr="00717845">
        <w:rPr>
          <w:lang w:val="uk-UA"/>
        </w:rPr>
        <w:t>Тел</w:t>
      </w:r>
      <w:r>
        <w:rPr>
          <w:lang w:val="uk-UA"/>
        </w:rPr>
        <w:t>.</w:t>
      </w:r>
      <w:r w:rsidRPr="00717845">
        <w:rPr>
          <w:lang w:val="uk-UA"/>
        </w:rPr>
        <w:t xml:space="preserve"> </w:t>
      </w:r>
      <w:r>
        <w:rPr>
          <w:lang w:val="uk-UA"/>
        </w:rPr>
        <w:t xml:space="preserve">098-813-73-03;  </w:t>
      </w:r>
      <w:r w:rsidR="00AB7FA3" w:rsidRPr="00717845">
        <w:rPr>
          <w:lang w:val="uk-UA"/>
        </w:rPr>
        <w:t xml:space="preserve">E-mail: </w:t>
      </w:r>
      <w:r>
        <w:rPr>
          <w:lang w:val="en-US"/>
        </w:rPr>
        <w:t>sl</w:t>
      </w:r>
      <w:r w:rsidR="0043065E" w:rsidRPr="00E35B2E">
        <w:rPr>
          <w:lang w:val="uk-UA"/>
        </w:rPr>
        <w:t>_</w:t>
      </w:r>
      <w:hyperlink r:id="rId9" w:history="1">
        <w:r w:rsidR="0043065E" w:rsidRPr="004C3A87">
          <w:rPr>
            <w:rStyle w:val="a3"/>
            <w:lang w:val="en-US"/>
          </w:rPr>
          <w:t>apteka</w:t>
        </w:r>
        <w:r w:rsidR="0043065E" w:rsidRPr="00E35B2E">
          <w:rPr>
            <w:rStyle w:val="a3"/>
            <w:lang w:val="uk-UA"/>
          </w:rPr>
          <w:t>1</w:t>
        </w:r>
        <w:r w:rsidR="0043065E" w:rsidRPr="004C3A87">
          <w:rPr>
            <w:rStyle w:val="a3"/>
            <w:lang w:val="uk-UA"/>
          </w:rPr>
          <w:t>@ukr.</w:t>
        </w:r>
      </w:hyperlink>
      <w:r w:rsidR="00AB7FA3" w:rsidRPr="00717845">
        <w:rPr>
          <w:lang w:val="uk-UA"/>
        </w:rPr>
        <w:t xml:space="preserve">net </w:t>
      </w:r>
    </w:p>
    <w:p w14:paraId="7DFEF307" w14:textId="760E2003" w:rsidR="00AB7FA3" w:rsidRPr="00E35B2E" w:rsidRDefault="00AB7FA3" w:rsidP="00E35B2E">
      <w:pPr>
        <w:spacing w:line="240" w:lineRule="exact"/>
        <w:jc w:val="center"/>
        <w:rPr>
          <w:lang w:val="uk-UA"/>
        </w:rPr>
      </w:pPr>
      <w:r w:rsidRPr="00717845">
        <w:rPr>
          <w:lang w:val="uk-UA"/>
        </w:rPr>
        <w:t xml:space="preserve">код ЄДРПОУ: </w:t>
      </w:r>
      <w:r w:rsidR="0043065E" w:rsidRPr="00E35B2E">
        <w:rPr>
          <w:rStyle w:val="docdata"/>
          <w:color w:val="000000"/>
          <w:sz w:val="22"/>
          <w:szCs w:val="22"/>
          <w:lang w:val="uk-UA"/>
        </w:rPr>
        <w:t>44143459</w:t>
      </w:r>
    </w:p>
    <w:p w14:paraId="38BE60DC" w14:textId="77777777" w:rsidR="00672517" w:rsidRPr="00AB7FA3" w:rsidRDefault="00672517" w:rsidP="00672517">
      <w:pPr>
        <w:spacing w:line="240" w:lineRule="exact"/>
        <w:jc w:val="center"/>
        <w:rPr>
          <w:b/>
          <w:bCs/>
          <w:sz w:val="28"/>
          <w:szCs w:val="28"/>
          <w:lang w:val="uk-UA"/>
        </w:rPr>
      </w:pPr>
    </w:p>
    <w:tbl>
      <w:tblPr>
        <w:tblW w:w="9639" w:type="dxa"/>
        <w:tblInd w:w="108" w:type="dxa"/>
        <w:tblBorders>
          <w:top w:val="thinThickSmallGap" w:sz="2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8"/>
        <w:gridCol w:w="284"/>
        <w:gridCol w:w="4677"/>
      </w:tblGrid>
      <w:tr w:rsidR="00672517" w:rsidRPr="005516E0" w14:paraId="555A206D" w14:textId="77777777" w:rsidTr="006D05C1">
        <w:trPr>
          <w:cantSplit/>
          <w:trHeight w:val="105"/>
        </w:trPr>
        <w:tc>
          <w:tcPr>
            <w:tcW w:w="4678" w:type="dxa"/>
            <w:tcBorders>
              <w:top w:val="thinThickSmallGap" w:sz="24" w:space="0" w:color="auto"/>
              <w:left w:val="nil"/>
              <w:bottom w:val="nil"/>
              <w:right w:val="nil"/>
            </w:tcBorders>
          </w:tcPr>
          <w:p w14:paraId="7A96A193" w14:textId="1FCD7F02" w:rsidR="00672517" w:rsidRPr="00403E65" w:rsidRDefault="0027108E" w:rsidP="00CB41A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uk-UA"/>
              </w:rPr>
              <w:t xml:space="preserve">від </w:t>
            </w:r>
            <w:r w:rsidR="00A73A56">
              <w:rPr>
                <w:sz w:val="28"/>
                <w:szCs w:val="28"/>
                <w:u w:val="single"/>
                <w:lang w:val="uk-UA"/>
              </w:rPr>
              <w:t>22</w:t>
            </w:r>
            <w:r w:rsidR="00B900C8">
              <w:rPr>
                <w:sz w:val="28"/>
                <w:szCs w:val="28"/>
                <w:u w:val="single"/>
                <w:lang w:val="uk-UA"/>
              </w:rPr>
              <w:t>.</w:t>
            </w:r>
            <w:r w:rsidR="00A73A56">
              <w:rPr>
                <w:sz w:val="28"/>
                <w:szCs w:val="28"/>
                <w:u w:val="single"/>
                <w:lang w:val="uk-UA"/>
              </w:rPr>
              <w:t>10</w:t>
            </w:r>
            <w:r w:rsidR="006F590C" w:rsidRPr="00436FE9">
              <w:rPr>
                <w:sz w:val="28"/>
                <w:szCs w:val="28"/>
                <w:u w:val="single"/>
                <w:lang w:val="uk-UA"/>
              </w:rPr>
              <w:t>.202</w:t>
            </w:r>
            <w:r w:rsidR="0073136A">
              <w:rPr>
                <w:sz w:val="28"/>
                <w:szCs w:val="28"/>
                <w:u w:val="single"/>
                <w:lang w:val="uk-UA"/>
              </w:rPr>
              <w:t>5</w:t>
            </w:r>
            <w:r w:rsidR="002341B0" w:rsidRPr="005516E0">
              <w:rPr>
                <w:sz w:val="28"/>
                <w:szCs w:val="28"/>
                <w:lang w:val="uk-UA"/>
              </w:rPr>
              <w:t xml:space="preserve"> р.</w:t>
            </w:r>
            <w:r w:rsidR="00E253B5" w:rsidRPr="005516E0">
              <w:rPr>
                <w:sz w:val="28"/>
                <w:szCs w:val="28"/>
                <w:lang w:val="uk-UA"/>
              </w:rPr>
              <w:t xml:space="preserve"> </w:t>
            </w:r>
            <w:r w:rsidR="00672517" w:rsidRPr="005516E0">
              <w:rPr>
                <w:sz w:val="28"/>
                <w:szCs w:val="28"/>
                <w:lang w:val="uk-UA"/>
              </w:rPr>
              <w:t>№</w:t>
            </w:r>
            <w:r w:rsidR="00515F8F">
              <w:rPr>
                <w:sz w:val="28"/>
                <w:szCs w:val="28"/>
                <w:lang w:val="uk-UA"/>
              </w:rPr>
              <w:t xml:space="preserve"> </w:t>
            </w:r>
            <w:r w:rsidR="00E9130B">
              <w:rPr>
                <w:sz w:val="28"/>
                <w:szCs w:val="28"/>
                <w:lang w:val="uk-UA"/>
              </w:rPr>
              <w:t>1</w:t>
            </w:r>
            <w:r w:rsidR="00A73A56">
              <w:rPr>
                <w:sz w:val="28"/>
                <w:szCs w:val="28"/>
                <w:lang w:val="uk-UA"/>
              </w:rPr>
              <w:t>2</w:t>
            </w:r>
          </w:p>
        </w:tc>
        <w:tc>
          <w:tcPr>
            <w:tcW w:w="284" w:type="dxa"/>
            <w:tcBorders>
              <w:top w:val="thinThickSmallGap" w:sz="24" w:space="0" w:color="auto"/>
              <w:left w:val="nil"/>
              <w:bottom w:val="nil"/>
              <w:right w:val="nil"/>
            </w:tcBorders>
          </w:tcPr>
          <w:p w14:paraId="7FC17371" w14:textId="77777777" w:rsidR="00672517" w:rsidRPr="005516E0" w:rsidRDefault="00672517">
            <w:pPr>
              <w:jc w:val="center"/>
              <w:rPr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4677" w:type="dxa"/>
            <w:tcBorders>
              <w:top w:val="thinThickSmallGap" w:sz="2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B76BDBF" w14:textId="77777777" w:rsidR="00672517" w:rsidRPr="005516E0" w:rsidRDefault="00672517" w:rsidP="00696BDF">
            <w:pPr>
              <w:rPr>
                <w:sz w:val="28"/>
                <w:szCs w:val="28"/>
                <w:lang w:val="uk-UA"/>
              </w:rPr>
            </w:pPr>
            <w:r w:rsidRPr="005516E0">
              <w:rPr>
                <w:sz w:val="28"/>
                <w:szCs w:val="28"/>
                <w:lang w:val="uk-UA"/>
              </w:rPr>
              <w:t>На</w:t>
            </w:r>
            <w:r w:rsidR="00393B66" w:rsidRPr="005516E0">
              <w:rPr>
                <w:sz w:val="28"/>
                <w:szCs w:val="28"/>
                <w:lang w:val="uk-UA"/>
              </w:rPr>
              <w:t xml:space="preserve"> </w:t>
            </w:r>
            <w:r w:rsidRPr="005516E0">
              <w:rPr>
                <w:sz w:val="28"/>
                <w:szCs w:val="28"/>
                <w:lang w:val="uk-UA"/>
              </w:rPr>
              <w:t xml:space="preserve"> №</w:t>
            </w:r>
            <w:r w:rsidR="00DD37BC" w:rsidRPr="005516E0">
              <w:rPr>
                <w:sz w:val="28"/>
                <w:szCs w:val="28"/>
                <w:lang w:val="uk-UA"/>
              </w:rPr>
              <w:t xml:space="preserve"> </w:t>
            </w:r>
            <w:r w:rsidR="00696BDF" w:rsidRPr="005516E0">
              <w:rPr>
                <w:sz w:val="28"/>
                <w:szCs w:val="28"/>
                <w:lang w:val="uk-UA"/>
              </w:rPr>
              <w:t xml:space="preserve">        </w:t>
            </w:r>
            <w:r w:rsidR="00413984" w:rsidRPr="005516E0">
              <w:rPr>
                <w:sz w:val="28"/>
                <w:szCs w:val="28"/>
                <w:lang w:val="uk-UA"/>
              </w:rPr>
              <w:t xml:space="preserve"> </w:t>
            </w:r>
            <w:r w:rsidR="00696BDF" w:rsidRPr="005516E0">
              <w:rPr>
                <w:sz w:val="28"/>
                <w:szCs w:val="28"/>
                <w:lang w:val="uk-UA"/>
              </w:rPr>
              <w:t xml:space="preserve">    </w:t>
            </w:r>
            <w:r w:rsidR="008909BD" w:rsidRPr="005516E0">
              <w:rPr>
                <w:sz w:val="28"/>
                <w:szCs w:val="28"/>
                <w:lang w:val="uk-UA"/>
              </w:rPr>
              <w:t xml:space="preserve"> </w:t>
            </w:r>
            <w:r w:rsidR="0027104E" w:rsidRPr="005516E0">
              <w:rPr>
                <w:sz w:val="28"/>
                <w:szCs w:val="28"/>
                <w:lang w:val="uk-UA"/>
              </w:rPr>
              <w:t xml:space="preserve"> від </w:t>
            </w:r>
            <w:r w:rsidR="00696BDF" w:rsidRPr="005516E0">
              <w:rPr>
                <w:sz w:val="28"/>
                <w:szCs w:val="28"/>
                <w:lang w:val="uk-UA"/>
              </w:rPr>
              <w:t xml:space="preserve"> </w:t>
            </w:r>
            <w:r w:rsidR="002977BF" w:rsidRPr="005516E0">
              <w:rPr>
                <w:sz w:val="28"/>
                <w:szCs w:val="28"/>
                <w:lang w:val="uk-UA"/>
              </w:rPr>
              <w:t xml:space="preserve">            </w:t>
            </w:r>
            <w:r w:rsidR="00413984" w:rsidRPr="005516E0">
              <w:rPr>
                <w:sz w:val="28"/>
                <w:szCs w:val="28"/>
                <w:lang w:val="uk-UA"/>
              </w:rPr>
              <w:t xml:space="preserve"> </w:t>
            </w:r>
            <w:r w:rsidR="00CD0587" w:rsidRPr="005516E0">
              <w:rPr>
                <w:sz w:val="28"/>
                <w:szCs w:val="28"/>
                <w:lang w:val="uk-UA"/>
              </w:rPr>
              <w:t xml:space="preserve">  </w:t>
            </w:r>
            <w:r w:rsidR="002977BF" w:rsidRPr="005516E0">
              <w:rPr>
                <w:sz w:val="28"/>
                <w:szCs w:val="28"/>
                <w:lang w:val="uk-UA"/>
              </w:rPr>
              <w:t xml:space="preserve">     </w:t>
            </w:r>
            <w:r w:rsidR="0027104E" w:rsidRPr="005516E0">
              <w:rPr>
                <w:sz w:val="28"/>
                <w:szCs w:val="28"/>
                <w:lang w:val="uk-UA"/>
              </w:rPr>
              <w:t xml:space="preserve"> р.</w:t>
            </w:r>
          </w:p>
        </w:tc>
      </w:tr>
      <w:tr w:rsidR="00672517" w:rsidRPr="00E00D0F" w14:paraId="0F0D8362" w14:textId="77777777" w:rsidTr="006D05C1">
        <w:trPr>
          <w:cantSplit/>
          <w:trHeight w:val="1384"/>
        </w:trPr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DECD28" w14:textId="77777777" w:rsidR="00672517" w:rsidRPr="00E35B2E" w:rsidRDefault="00672517" w:rsidP="00696BDF">
            <w:pPr>
              <w:rPr>
                <w:bCs/>
                <w:sz w:val="26"/>
                <w:szCs w:val="26"/>
              </w:rPr>
            </w:pPr>
          </w:p>
          <w:p w14:paraId="40CE5CF4" w14:textId="77777777" w:rsidR="006D05C1" w:rsidRPr="00E00D0F" w:rsidRDefault="006D05C1" w:rsidP="00696BDF">
            <w:pPr>
              <w:rPr>
                <w:bCs/>
                <w:sz w:val="26"/>
                <w:szCs w:val="26"/>
                <w:lang w:val="uk-UA"/>
              </w:rPr>
            </w:pPr>
          </w:p>
          <w:p w14:paraId="7D9ADFD8" w14:textId="4F7118B9" w:rsidR="006D05C1" w:rsidRPr="00E00D0F" w:rsidRDefault="006D05C1" w:rsidP="00696BDF">
            <w:pPr>
              <w:rPr>
                <w:bCs/>
                <w:sz w:val="26"/>
                <w:szCs w:val="26"/>
                <w:lang w:val="uk-UA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98A510A" w14:textId="77777777" w:rsidR="00672517" w:rsidRPr="00E00D0F" w:rsidRDefault="00672517">
            <w:pPr>
              <w:jc w:val="center"/>
              <w:rPr>
                <w:bCs/>
                <w:sz w:val="28"/>
                <w:szCs w:val="28"/>
                <w:lang w:val="uk-UA"/>
              </w:rPr>
            </w:pP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53B1F2" w14:textId="77777777" w:rsidR="00A1427C" w:rsidRPr="00E00D0F" w:rsidRDefault="00A1427C" w:rsidP="00592A44">
            <w:pPr>
              <w:suppressAutoHyphens/>
              <w:spacing w:line="360" w:lineRule="auto"/>
              <w:rPr>
                <w:rStyle w:val="2"/>
                <w:rFonts w:eastAsia="Calibri"/>
                <w:bCs/>
                <w:color w:val="000000"/>
                <w:sz w:val="28"/>
                <w:szCs w:val="28"/>
                <w:lang w:val="uk-UA" w:eastAsia="uk-UA"/>
              </w:rPr>
            </w:pPr>
          </w:p>
          <w:p w14:paraId="5B7D6D84" w14:textId="77777777" w:rsidR="0043065E" w:rsidRDefault="0043065E" w:rsidP="0043065E">
            <w:pPr>
              <w:ind w:left="742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Сільському голові</w:t>
            </w:r>
          </w:p>
          <w:p w14:paraId="75DF4667" w14:textId="77777777" w:rsidR="0043065E" w:rsidRDefault="0043065E" w:rsidP="0043065E">
            <w:pPr>
              <w:ind w:left="742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uk-UA"/>
              </w:rPr>
              <w:t>Широківської сільської ради</w:t>
            </w:r>
          </w:p>
          <w:p w14:paraId="119CE6D7" w14:textId="77777777" w:rsidR="0043065E" w:rsidRDefault="0043065E" w:rsidP="0043065E">
            <w:pPr>
              <w:ind w:left="742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Запорізького району</w:t>
            </w:r>
          </w:p>
          <w:p w14:paraId="4B507EAD" w14:textId="77777777" w:rsidR="0043065E" w:rsidRDefault="0043065E" w:rsidP="0043065E">
            <w:pPr>
              <w:ind w:left="742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Запорізької області</w:t>
            </w:r>
          </w:p>
          <w:p w14:paraId="36EBCC68" w14:textId="1BDBEF32" w:rsidR="00B95C8A" w:rsidRPr="00E00D0F" w:rsidRDefault="0043065E" w:rsidP="00606B4A">
            <w:pPr>
              <w:suppressAutoHyphens/>
              <w:spacing w:line="360" w:lineRule="auto"/>
              <w:rPr>
                <w:rStyle w:val="2"/>
                <w:rFonts w:eastAsia="Calibri"/>
                <w:bCs/>
                <w:caps/>
                <w:color w:val="000000"/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/>
              </w:rPr>
              <w:t xml:space="preserve">          </w:t>
            </w:r>
            <w:r w:rsidR="00DF178D">
              <w:rPr>
                <w:sz w:val="28"/>
                <w:szCs w:val="28"/>
                <w:lang w:val="uk-UA"/>
              </w:rPr>
              <w:t xml:space="preserve">Денису </w:t>
            </w:r>
            <w:r w:rsidR="00CB5F64">
              <w:rPr>
                <w:sz w:val="28"/>
                <w:szCs w:val="28"/>
                <w:lang w:val="uk-UA"/>
              </w:rPr>
              <w:t>КОРОТЕНК</w:t>
            </w:r>
            <w:r w:rsidR="00606B4A">
              <w:rPr>
                <w:sz w:val="28"/>
                <w:szCs w:val="28"/>
                <w:lang w:val="uk-UA"/>
              </w:rPr>
              <w:t>О</w:t>
            </w:r>
          </w:p>
        </w:tc>
      </w:tr>
    </w:tbl>
    <w:p w14:paraId="222615A8" w14:textId="77777777" w:rsidR="0043184A" w:rsidRDefault="0043184A" w:rsidP="0043184A">
      <w:pPr>
        <w:rPr>
          <w:sz w:val="28"/>
          <w:szCs w:val="28"/>
          <w:lang w:val="uk-UA"/>
        </w:rPr>
      </w:pPr>
    </w:p>
    <w:p w14:paraId="700F1093" w14:textId="77777777" w:rsidR="00A73A56" w:rsidRPr="00A73A56" w:rsidRDefault="00A73A56" w:rsidP="00A73A56">
      <w:pPr>
        <w:rPr>
          <w:sz w:val="28"/>
          <w:szCs w:val="28"/>
          <w:lang w:val="uk-UA"/>
        </w:rPr>
      </w:pPr>
      <w:r w:rsidRPr="00A73A56">
        <w:rPr>
          <w:sz w:val="28"/>
          <w:szCs w:val="28"/>
          <w:lang w:val="uk-UA"/>
        </w:rPr>
        <w:t>Про надання дозволу на списання основних засобів з балансу комунального підприємства</w:t>
      </w:r>
    </w:p>
    <w:p w14:paraId="0D43B723" w14:textId="77777777" w:rsidR="008318EE" w:rsidRDefault="008318EE" w:rsidP="0043184A">
      <w:pPr>
        <w:rPr>
          <w:sz w:val="28"/>
          <w:szCs w:val="28"/>
          <w:lang w:val="uk-UA"/>
        </w:rPr>
      </w:pPr>
    </w:p>
    <w:p w14:paraId="79D55F53" w14:textId="77777777" w:rsidR="008318EE" w:rsidRDefault="008318EE" w:rsidP="0043184A">
      <w:pPr>
        <w:rPr>
          <w:sz w:val="28"/>
          <w:szCs w:val="28"/>
          <w:lang w:val="uk-UA"/>
        </w:rPr>
      </w:pPr>
    </w:p>
    <w:p w14:paraId="02C87775" w14:textId="77777777" w:rsidR="008318EE" w:rsidRDefault="008318EE" w:rsidP="0043184A">
      <w:pPr>
        <w:rPr>
          <w:sz w:val="28"/>
          <w:szCs w:val="28"/>
          <w:lang w:val="uk-UA"/>
        </w:rPr>
      </w:pPr>
    </w:p>
    <w:p w14:paraId="5F9B7FF8" w14:textId="77777777" w:rsidR="008318EE" w:rsidRDefault="008318EE" w:rsidP="0043184A">
      <w:pPr>
        <w:rPr>
          <w:sz w:val="28"/>
          <w:szCs w:val="28"/>
          <w:lang w:val="uk-UA"/>
        </w:rPr>
      </w:pPr>
    </w:p>
    <w:p w14:paraId="17851D40" w14:textId="1C3AF9B5" w:rsidR="00E65A82" w:rsidRDefault="00CB41AC" w:rsidP="00310F86">
      <w:pPr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 xml:space="preserve">     </w:t>
      </w:r>
      <w:r w:rsidRPr="00CB41AC">
        <w:rPr>
          <w:color w:val="000000"/>
          <w:sz w:val="28"/>
          <w:szCs w:val="28"/>
          <w:lang w:val="uk-UA"/>
        </w:rPr>
        <w:t xml:space="preserve">Комунальне підприємство «Аптека «Сімейний лікар» Широківької сільської ради Запорізького району Запорізької області просить </w:t>
      </w:r>
      <w:r w:rsidR="00A73A56" w:rsidRPr="00A73A56">
        <w:rPr>
          <w:color w:val="000000"/>
          <w:sz w:val="28"/>
          <w:szCs w:val="28"/>
          <w:lang w:val="uk-UA"/>
        </w:rPr>
        <w:t>про надання дозволу на списання основних засобів з балансу</w:t>
      </w:r>
      <w:r w:rsidR="00A73A56">
        <w:rPr>
          <w:color w:val="000000"/>
          <w:sz w:val="28"/>
          <w:szCs w:val="28"/>
          <w:lang w:val="uk-UA"/>
        </w:rPr>
        <w:t>.</w:t>
      </w:r>
    </w:p>
    <w:p w14:paraId="7668991A" w14:textId="77777777" w:rsidR="00DF6692" w:rsidRDefault="00DF6692" w:rsidP="00310F86">
      <w:pPr>
        <w:jc w:val="both"/>
        <w:rPr>
          <w:color w:val="000000"/>
          <w:sz w:val="28"/>
          <w:szCs w:val="28"/>
          <w:lang w:val="uk-UA"/>
        </w:rPr>
      </w:pPr>
    </w:p>
    <w:p w14:paraId="25C6757B" w14:textId="77777777" w:rsidR="00DF6692" w:rsidRDefault="00DF6692" w:rsidP="00310F86">
      <w:pPr>
        <w:jc w:val="both"/>
        <w:rPr>
          <w:color w:val="000000"/>
          <w:sz w:val="28"/>
          <w:szCs w:val="28"/>
          <w:lang w:val="uk-UA"/>
        </w:rPr>
      </w:pPr>
    </w:p>
    <w:p w14:paraId="4995AD0D" w14:textId="77777777" w:rsidR="00DF6692" w:rsidRDefault="00DF6692" w:rsidP="00310F86">
      <w:pPr>
        <w:jc w:val="both"/>
        <w:rPr>
          <w:color w:val="000000"/>
          <w:sz w:val="28"/>
          <w:szCs w:val="28"/>
          <w:lang w:val="uk-UA"/>
        </w:rPr>
      </w:pPr>
    </w:p>
    <w:p w14:paraId="6B893D56" w14:textId="77777777" w:rsidR="008318EE" w:rsidRDefault="008318EE" w:rsidP="00310F86">
      <w:pPr>
        <w:jc w:val="both"/>
        <w:rPr>
          <w:color w:val="000000"/>
          <w:sz w:val="28"/>
          <w:szCs w:val="28"/>
          <w:lang w:val="uk-UA"/>
        </w:rPr>
      </w:pPr>
    </w:p>
    <w:p w14:paraId="0B0300D6" w14:textId="77777777" w:rsidR="008318EE" w:rsidRDefault="008318EE" w:rsidP="00310F86">
      <w:pPr>
        <w:jc w:val="both"/>
        <w:rPr>
          <w:sz w:val="24"/>
          <w:szCs w:val="24"/>
          <w:lang w:val="uk-UA"/>
        </w:rPr>
      </w:pPr>
    </w:p>
    <w:p w14:paraId="67BA74BD" w14:textId="77777777" w:rsidR="00E65A82" w:rsidRDefault="00E65A82" w:rsidP="00310F86">
      <w:pPr>
        <w:jc w:val="both"/>
        <w:rPr>
          <w:sz w:val="24"/>
          <w:szCs w:val="24"/>
          <w:lang w:val="uk-UA"/>
        </w:rPr>
      </w:pPr>
    </w:p>
    <w:p w14:paraId="094F7F28" w14:textId="4C277618" w:rsidR="00AB2CDB" w:rsidRPr="00CE1FE9" w:rsidRDefault="00A028A3" w:rsidP="00DA1186">
      <w:pPr>
        <w:jc w:val="both"/>
        <w:rPr>
          <w:rStyle w:val="2"/>
          <w:color w:val="000000"/>
          <w:sz w:val="28"/>
          <w:szCs w:val="28"/>
          <w:lang w:val="uk-UA" w:eastAsia="uk-UA"/>
        </w:rPr>
      </w:pPr>
      <w:r w:rsidRPr="00CE1FE9">
        <w:rPr>
          <w:rStyle w:val="2"/>
          <w:color w:val="000000"/>
          <w:sz w:val="28"/>
          <w:szCs w:val="28"/>
          <w:lang w:val="uk-UA" w:eastAsia="uk-UA"/>
        </w:rPr>
        <w:t>Директор</w:t>
      </w:r>
      <w:r w:rsidR="00DA1186" w:rsidRPr="00CE1FE9">
        <w:rPr>
          <w:rStyle w:val="2"/>
          <w:color w:val="000000"/>
          <w:sz w:val="28"/>
          <w:szCs w:val="28"/>
          <w:lang w:val="uk-UA" w:eastAsia="uk-UA"/>
        </w:rPr>
        <w:tab/>
      </w:r>
      <w:r w:rsidR="00DA1186" w:rsidRPr="00CE1FE9">
        <w:rPr>
          <w:rStyle w:val="2"/>
          <w:color w:val="000000"/>
          <w:sz w:val="28"/>
          <w:szCs w:val="28"/>
          <w:lang w:val="uk-UA" w:eastAsia="uk-UA"/>
        </w:rPr>
        <w:tab/>
      </w:r>
      <w:r w:rsidR="00DA1186" w:rsidRPr="00CE1FE9">
        <w:rPr>
          <w:rStyle w:val="2"/>
          <w:color w:val="000000"/>
          <w:sz w:val="28"/>
          <w:szCs w:val="28"/>
          <w:lang w:val="uk-UA" w:eastAsia="uk-UA"/>
        </w:rPr>
        <w:tab/>
      </w:r>
      <w:r w:rsidR="00C0189D">
        <w:rPr>
          <w:rStyle w:val="2"/>
          <w:color w:val="000000"/>
          <w:sz w:val="28"/>
          <w:szCs w:val="28"/>
          <w:lang w:val="uk-UA" w:eastAsia="uk-UA"/>
        </w:rPr>
        <w:t xml:space="preserve"> </w:t>
      </w:r>
      <w:r w:rsidR="00DA1186" w:rsidRPr="00CE1FE9">
        <w:rPr>
          <w:rStyle w:val="2"/>
          <w:color w:val="000000"/>
          <w:sz w:val="28"/>
          <w:szCs w:val="28"/>
          <w:lang w:val="uk-UA" w:eastAsia="uk-UA"/>
        </w:rPr>
        <w:tab/>
      </w:r>
      <w:r w:rsidR="005660F1" w:rsidRPr="00CE1FE9">
        <w:rPr>
          <w:rStyle w:val="2"/>
          <w:color w:val="000000"/>
          <w:sz w:val="28"/>
          <w:szCs w:val="28"/>
          <w:lang w:val="uk-UA" w:eastAsia="uk-UA"/>
        </w:rPr>
        <w:tab/>
      </w:r>
      <w:r w:rsidR="000D5A05" w:rsidRPr="00CE1FE9">
        <w:rPr>
          <w:rStyle w:val="2"/>
          <w:color w:val="000000"/>
          <w:sz w:val="28"/>
          <w:szCs w:val="28"/>
          <w:lang w:val="uk-UA" w:eastAsia="uk-UA"/>
        </w:rPr>
        <w:tab/>
      </w:r>
      <w:r w:rsidR="00CB5F64" w:rsidRPr="00CE1FE9">
        <w:rPr>
          <w:rStyle w:val="2"/>
          <w:i/>
          <w:color w:val="000000"/>
          <w:sz w:val="28"/>
          <w:szCs w:val="28"/>
          <w:lang w:val="uk-UA" w:eastAsia="uk-UA"/>
        </w:rPr>
        <w:t xml:space="preserve">   </w:t>
      </w:r>
      <w:r w:rsidR="002C31D2" w:rsidRPr="00CE1FE9">
        <w:rPr>
          <w:rStyle w:val="2"/>
          <w:i/>
          <w:color w:val="000000"/>
          <w:sz w:val="28"/>
          <w:szCs w:val="28"/>
          <w:lang w:val="uk-UA" w:eastAsia="uk-UA"/>
        </w:rPr>
        <w:t xml:space="preserve">         </w:t>
      </w:r>
      <w:r w:rsidR="00CB5F64" w:rsidRPr="00CE1FE9">
        <w:rPr>
          <w:rStyle w:val="2"/>
          <w:i/>
          <w:color w:val="000000"/>
          <w:sz w:val="28"/>
          <w:szCs w:val="28"/>
          <w:lang w:val="uk-UA" w:eastAsia="uk-UA"/>
        </w:rPr>
        <w:t xml:space="preserve">                </w:t>
      </w:r>
      <w:r w:rsidR="0027108E" w:rsidRPr="00CE1FE9">
        <w:rPr>
          <w:rStyle w:val="2"/>
          <w:i/>
          <w:color w:val="000000"/>
          <w:sz w:val="28"/>
          <w:szCs w:val="28"/>
          <w:lang w:val="uk-UA" w:eastAsia="uk-UA"/>
        </w:rPr>
        <w:t xml:space="preserve">   </w:t>
      </w:r>
      <w:r w:rsidR="00C0189D">
        <w:rPr>
          <w:rStyle w:val="2"/>
          <w:i/>
          <w:color w:val="000000"/>
          <w:sz w:val="28"/>
          <w:szCs w:val="28"/>
          <w:lang w:val="uk-UA" w:eastAsia="uk-UA"/>
        </w:rPr>
        <w:t xml:space="preserve"> </w:t>
      </w:r>
      <w:r w:rsidR="0027108E" w:rsidRPr="00CE1FE9">
        <w:rPr>
          <w:rStyle w:val="2"/>
          <w:i/>
          <w:color w:val="000000"/>
          <w:sz w:val="28"/>
          <w:szCs w:val="28"/>
          <w:lang w:val="uk-UA" w:eastAsia="uk-UA"/>
        </w:rPr>
        <w:t xml:space="preserve">      </w:t>
      </w:r>
      <w:r w:rsidR="00CB5F64" w:rsidRPr="00CE1FE9">
        <w:rPr>
          <w:rStyle w:val="2"/>
          <w:i/>
          <w:color w:val="000000"/>
          <w:sz w:val="28"/>
          <w:szCs w:val="28"/>
          <w:lang w:val="uk-UA" w:eastAsia="uk-UA"/>
        </w:rPr>
        <w:t xml:space="preserve">   </w:t>
      </w:r>
      <w:r w:rsidR="006E69A7">
        <w:rPr>
          <w:rStyle w:val="2"/>
          <w:color w:val="000000"/>
          <w:sz w:val="28"/>
          <w:szCs w:val="28"/>
          <w:lang w:val="uk-UA" w:eastAsia="uk-UA"/>
        </w:rPr>
        <w:t>Ю</w:t>
      </w:r>
      <w:r w:rsidR="00C0189D">
        <w:rPr>
          <w:rStyle w:val="2"/>
          <w:color w:val="000000"/>
          <w:sz w:val="28"/>
          <w:szCs w:val="28"/>
          <w:lang w:val="uk-UA" w:eastAsia="uk-UA"/>
        </w:rPr>
        <w:t>рій</w:t>
      </w:r>
      <w:r w:rsidR="006E69A7">
        <w:rPr>
          <w:rStyle w:val="2"/>
          <w:color w:val="000000"/>
          <w:sz w:val="28"/>
          <w:szCs w:val="28"/>
          <w:lang w:val="uk-UA" w:eastAsia="uk-UA"/>
        </w:rPr>
        <w:t xml:space="preserve"> МОРЯК</w:t>
      </w:r>
    </w:p>
    <w:sectPr w:rsidR="00AB2CDB" w:rsidRPr="00CE1FE9" w:rsidSect="00E13578">
      <w:pgSz w:w="11906" w:h="16838"/>
      <w:pgMar w:top="567" w:right="851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B836B5" w14:textId="77777777" w:rsidR="00435B3A" w:rsidRDefault="00435B3A">
      <w:r>
        <w:separator/>
      </w:r>
    </w:p>
  </w:endnote>
  <w:endnote w:type="continuationSeparator" w:id="0">
    <w:p w14:paraId="49C9E5CF" w14:textId="77777777" w:rsidR="00435B3A" w:rsidRDefault="00435B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A83D03" w14:textId="77777777" w:rsidR="00435B3A" w:rsidRDefault="00435B3A">
      <w:r>
        <w:separator/>
      </w:r>
    </w:p>
  </w:footnote>
  <w:footnote w:type="continuationSeparator" w:id="0">
    <w:p w14:paraId="42F8FBFC" w14:textId="77777777" w:rsidR="00435B3A" w:rsidRDefault="00435B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D20EE0"/>
    <w:multiLevelType w:val="hybridMultilevel"/>
    <w:tmpl w:val="CDFA7464"/>
    <w:lvl w:ilvl="0" w:tplc="0419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5A40D36"/>
    <w:multiLevelType w:val="hybridMultilevel"/>
    <w:tmpl w:val="0E94C376"/>
    <w:lvl w:ilvl="0" w:tplc="041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4F07423"/>
    <w:multiLevelType w:val="hybridMultilevel"/>
    <w:tmpl w:val="6F7436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63335C"/>
    <w:multiLevelType w:val="hybridMultilevel"/>
    <w:tmpl w:val="C8D8A920"/>
    <w:lvl w:ilvl="0" w:tplc="D7160AD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DD6D20"/>
    <w:multiLevelType w:val="hybridMultilevel"/>
    <w:tmpl w:val="3CFE6728"/>
    <w:lvl w:ilvl="0" w:tplc="04190009">
      <w:start w:val="1"/>
      <w:numFmt w:val="bullet"/>
      <w:lvlText w:val="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8AA46F9"/>
    <w:multiLevelType w:val="hybridMultilevel"/>
    <w:tmpl w:val="05F006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6511B2"/>
    <w:multiLevelType w:val="hybridMultilevel"/>
    <w:tmpl w:val="FF3E9532"/>
    <w:lvl w:ilvl="0" w:tplc="0419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4631C08"/>
    <w:multiLevelType w:val="hybridMultilevel"/>
    <w:tmpl w:val="2B583084"/>
    <w:lvl w:ilvl="0" w:tplc="103C26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8281EBD"/>
    <w:multiLevelType w:val="hybridMultilevel"/>
    <w:tmpl w:val="67441D0A"/>
    <w:lvl w:ilvl="0" w:tplc="25905594">
      <w:start w:val="9"/>
      <w:numFmt w:val="bullet"/>
      <w:lvlText w:val="-"/>
      <w:lvlJc w:val="left"/>
      <w:pPr>
        <w:ind w:left="15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3"/>
  </w:num>
  <w:num w:numId="5">
    <w:abstractNumId w:val="8"/>
  </w:num>
  <w:num w:numId="6">
    <w:abstractNumId w:val="5"/>
  </w:num>
  <w:num w:numId="7">
    <w:abstractNumId w:val="4"/>
  </w:num>
  <w:num w:numId="8">
    <w:abstractNumId w:val="2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9"/>
  <w:attachedTemplate r:id="rId1"/>
  <w:defaultTabStop w:val="709"/>
  <w:hyphenationZone w:val="425"/>
  <w:drawingGridHorizontalSpacing w:val="13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517"/>
    <w:rsid w:val="00001E69"/>
    <w:rsid w:val="00001E8B"/>
    <w:rsid w:val="00002F11"/>
    <w:rsid w:val="0000479A"/>
    <w:rsid w:val="000119D7"/>
    <w:rsid w:val="00012366"/>
    <w:rsid w:val="00012B17"/>
    <w:rsid w:val="00013B14"/>
    <w:rsid w:val="0002311B"/>
    <w:rsid w:val="00027ACE"/>
    <w:rsid w:val="00041D2B"/>
    <w:rsid w:val="000460F4"/>
    <w:rsid w:val="00053E47"/>
    <w:rsid w:val="000622C8"/>
    <w:rsid w:val="00062640"/>
    <w:rsid w:val="00063325"/>
    <w:rsid w:val="00063E6F"/>
    <w:rsid w:val="0008398F"/>
    <w:rsid w:val="00084473"/>
    <w:rsid w:val="000866C1"/>
    <w:rsid w:val="00086D76"/>
    <w:rsid w:val="00092543"/>
    <w:rsid w:val="000A7861"/>
    <w:rsid w:val="000A79F0"/>
    <w:rsid w:val="000C37DB"/>
    <w:rsid w:val="000C51C8"/>
    <w:rsid w:val="000C6341"/>
    <w:rsid w:val="000D3EF9"/>
    <w:rsid w:val="000D4368"/>
    <w:rsid w:val="000D5A05"/>
    <w:rsid w:val="000E3823"/>
    <w:rsid w:val="000F158B"/>
    <w:rsid w:val="000F2D64"/>
    <w:rsid w:val="000F7A5E"/>
    <w:rsid w:val="001024ED"/>
    <w:rsid w:val="00106001"/>
    <w:rsid w:val="001141A2"/>
    <w:rsid w:val="00127726"/>
    <w:rsid w:val="001363A5"/>
    <w:rsid w:val="001421FB"/>
    <w:rsid w:val="0015340D"/>
    <w:rsid w:val="00154AA5"/>
    <w:rsid w:val="001602A9"/>
    <w:rsid w:val="00162711"/>
    <w:rsid w:val="00163B5E"/>
    <w:rsid w:val="00163C97"/>
    <w:rsid w:val="0016485F"/>
    <w:rsid w:val="0016569D"/>
    <w:rsid w:val="00166EEA"/>
    <w:rsid w:val="00172244"/>
    <w:rsid w:val="00174BEF"/>
    <w:rsid w:val="0018040C"/>
    <w:rsid w:val="0018234A"/>
    <w:rsid w:val="00184C9F"/>
    <w:rsid w:val="00186883"/>
    <w:rsid w:val="00186F05"/>
    <w:rsid w:val="001A2854"/>
    <w:rsid w:val="001A46C5"/>
    <w:rsid w:val="001B0E8E"/>
    <w:rsid w:val="001B3ACD"/>
    <w:rsid w:val="001C63B1"/>
    <w:rsid w:val="001C6D47"/>
    <w:rsid w:val="001C72D8"/>
    <w:rsid w:val="001C7D41"/>
    <w:rsid w:val="001D0074"/>
    <w:rsid w:val="001D4468"/>
    <w:rsid w:val="001D5DAA"/>
    <w:rsid w:val="001F4452"/>
    <w:rsid w:val="002131C5"/>
    <w:rsid w:val="0021584E"/>
    <w:rsid w:val="00221B62"/>
    <w:rsid w:val="00223363"/>
    <w:rsid w:val="00233C9E"/>
    <w:rsid w:val="002341B0"/>
    <w:rsid w:val="002350EA"/>
    <w:rsid w:val="002408DA"/>
    <w:rsid w:val="00245A6E"/>
    <w:rsid w:val="00247B2B"/>
    <w:rsid w:val="002544BD"/>
    <w:rsid w:val="00254AE3"/>
    <w:rsid w:val="0027104E"/>
    <w:rsid w:val="0027108E"/>
    <w:rsid w:val="00275F94"/>
    <w:rsid w:val="00282B51"/>
    <w:rsid w:val="002833CB"/>
    <w:rsid w:val="00284A99"/>
    <w:rsid w:val="00285B2B"/>
    <w:rsid w:val="002977BF"/>
    <w:rsid w:val="002B646F"/>
    <w:rsid w:val="002C0121"/>
    <w:rsid w:val="002C1051"/>
    <w:rsid w:val="002C31D2"/>
    <w:rsid w:val="002D348A"/>
    <w:rsid w:val="002D3DD8"/>
    <w:rsid w:val="002D4EBF"/>
    <w:rsid w:val="002D564D"/>
    <w:rsid w:val="002E7545"/>
    <w:rsid w:val="002F188D"/>
    <w:rsid w:val="002F26E1"/>
    <w:rsid w:val="002F2952"/>
    <w:rsid w:val="003045F2"/>
    <w:rsid w:val="00310F86"/>
    <w:rsid w:val="00310FC5"/>
    <w:rsid w:val="00314FCE"/>
    <w:rsid w:val="00317AF3"/>
    <w:rsid w:val="003249ED"/>
    <w:rsid w:val="00354EB4"/>
    <w:rsid w:val="003650E5"/>
    <w:rsid w:val="003701C9"/>
    <w:rsid w:val="00372EE6"/>
    <w:rsid w:val="00372F6C"/>
    <w:rsid w:val="00373901"/>
    <w:rsid w:val="003751E1"/>
    <w:rsid w:val="00380964"/>
    <w:rsid w:val="00385B89"/>
    <w:rsid w:val="00387DFE"/>
    <w:rsid w:val="003911A2"/>
    <w:rsid w:val="003938DF"/>
    <w:rsid w:val="00393B66"/>
    <w:rsid w:val="003A0CB5"/>
    <w:rsid w:val="003A27CA"/>
    <w:rsid w:val="003A6EED"/>
    <w:rsid w:val="003B171E"/>
    <w:rsid w:val="003B35E9"/>
    <w:rsid w:val="003B3C7D"/>
    <w:rsid w:val="003C0E70"/>
    <w:rsid w:val="003C62B1"/>
    <w:rsid w:val="003D1EBA"/>
    <w:rsid w:val="003D24E5"/>
    <w:rsid w:val="003E3C37"/>
    <w:rsid w:val="003F1668"/>
    <w:rsid w:val="00403E65"/>
    <w:rsid w:val="004112A1"/>
    <w:rsid w:val="00413984"/>
    <w:rsid w:val="00413BF6"/>
    <w:rsid w:val="004211B7"/>
    <w:rsid w:val="0042765E"/>
    <w:rsid w:val="0043065E"/>
    <w:rsid w:val="0043184A"/>
    <w:rsid w:val="00435B3A"/>
    <w:rsid w:val="00436FE9"/>
    <w:rsid w:val="00444D18"/>
    <w:rsid w:val="004500B6"/>
    <w:rsid w:val="00452389"/>
    <w:rsid w:val="00452D6F"/>
    <w:rsid w:val="0045749C"/>
    <w:rsid w:val="0046213A"/>
    <w:rsid w:val="004633C0"/>
    <w:rsid w:val="00465B05"/>
    <w:rsid w:val="00470F8E"/>
    <w:rsid w:val="0047503F"/>
    <w:rsid w:val="00475A4A"/>
    <w:rsid w:val="004771F0"/>
    <w:rsid w:val="00477BA8"/>
    <w:rsid w:val="00480E43"/>
    <w:rsid w:val="004810D1"/>
    <w:rsid w:val="004A2FA3"/>
    <w:rsid w:val="004A3D97"/>
    <w:rsid w:val="004E5700"/>
    <w:rsid w:val="004E73B8"/>
    <w:rsid w:val="005013DF"/>
    <w:rsid w:val="00512F73"/>
    <w:rsid w:val="00515F8F"/>
    <w:rsid w:val="00526949"/>
    <w:rsid w:val="005274BC"/>
    <w:rsid w:val="00527914"/>
    <w:rsid w:val="00530422"/>
    <w:rsid w:val="0053374B"/>
    <w:rsid w:val="0054344D"/>
    <w:rsid w:val="00543AB8"/>
    <w:rsid w:val="005516E0"/>
    <w:rsid w:val="00555129"/>
    <w:rsid w:val="00560BA6"/>
    <w:rsid w:val="005660F1"/>
    <w:rsid w:val="00575313"/>
    <w:rsid w:val="00592A44"/>
    <w:rsid w:val="00593171"/>
    <w:rsid w:val="005A33E4"/>
    <w:rsid w:val="005A6E07"/>
    <w:rsid w:val="005B3CA6"/>
    <w:rsid w:val="005B6501"/>
    <w:rsid w:val="005C2C5F"/>
    <w:rsid w:val="005D293A"/>
    <w:rsid w:val="005F3F98"/>
    <w:rsid w:val="00600301"/>
    <w:rsid w:val="006022DF"/>
    <w:rsid w:val="006062D9"/>
    <w:rsid w:val="00606B4A"/>
    <w:rsid w:val="00611BE4"/>
    <w:rsid w:val="006122A0"/>
    <w:rsid w:val="00613F55"/>
    <w:rsid w:val="00632441"/>
    <w:rsid w:val="00632C52"/>
    <w:rsid w:val="006352C8"/>
    <w:rsid w:val="006366D9"/>
    <w:rsid w:val="00637821"/>
    <w:rsid w:val="00642A0F"/>
    <w:rsid w:val="00654997"/>
    <w:rsid w:val="0066284A"/>
    <w:rsid w:val="00662F34"/>
    <w:rsid w:val="00666089"/>
    <w:rsid w:val="006703C0"/>
    <w:rsid w:val="006707BD"/>
    <w:rsid w:val="00672517"/>
    <w:rsid w:val="006754AC"/>
    <w:rsid w:val="0068647C"/>
    <w:rsid w:val="00691E22"/>
    <w:rsid w:val="00695ABD"/>
    <w:rsid w:val="00696BDF"/>
    <w:rsid w:val="006A38C2"/>
    <w:rsid w:val="006A391C"/>
    <w:rsid w:val="006B2F43"/>
    <w:rsid w:val="006B7184"/>
    <w:rsid w:val="006C1DDA"/>
    <w:rsid w:val="006C1E1A"/>
    <w:rsid w:val="006C5026"/>
    <w:rsid w:val="006D04B1"/>
    <w:rsid w:val="006D05C1"/>
    <w:rsid w:val="006D0F4A"/>
    <w:rsid w:val="006D24B7"/>
    <w:rsid w:val="006D26B6"/>
    <w:rsid w:val="006D5B74"/>
    <w:rsid w:val="006E5FE7"/>
    <w:rsid w:val="006E69A7"/>
    <w:rsid w:val="006F0311"/>
    <w:rsid w:val="006F07C6"/>
    <w:rsid w:val="006F1F2A"/>
    <w:rsid w:val="006F2F9B"/>
    <w:rsid w:val="006F590C"/>
    <w:rsid w:val="006F6936"/>
    <w:rsid w:val="0070130F"/>
    <w:rsid w:val="0070401D"/>
    <w:rsid w:val="00715C5F"/>
    <w:rsid w:val="007164F4"/>
    <w:rsid w:val="007212F2"/>
    <w:rsid w:val="00723D1E"/>
    <w:rsid w:val="0073136A"/>
    <w:rsid w:val="00732059"/>
    <w:rsid w:val="00734C89"/>
    <w:rsid w:val="00737C8D"/>
    <w:rsid w:val="00741B84"/>
    <w:rsid w:val="00745CDC"/>
    <w:rsid w:val="0075095B"/>
    <w:rsid w:val="0075280B"/>
    <w:rsid w:val="007617BA"/>
    <w:rsid w:val="00762634"/>
    <w:rsid w:val="007665C1"/>
    <w:rsid w:val="007728CC"/>
    <w:rsid w:val="00796B10"/>
    <w:rsid w:val="007A3926"/>
    <w:rsid w:val="007A4247"/>
    <w:rsid w:val="007D2568"/>
    <w:rsid w:val="007D2B55"/>
    <w:rsid w:val="007E33BC"/>
    <w:rsid w:val="007E50CC"/>
    <w:rsid w:val="007E585F"/>
    <w:rsid w:val="007F0158"/>
    <w:rsid w:val="007F500A"/>
    <w:rsid w:val="0080346C"/>
    <w:rsid w:val="00806A84"/>
    <w:rsid w:val="00810D01"/>
    <w:rsid w:val="00817486"/>
    <w:rsid w:val="0082082B"/>
    <w:rsid w:val="00821AC0"/>
    <w:rsid w:val="008318EE"/>
    <w:rsid w:val="00834A05"/>
    <w:rsid w:val="008417A6"/>
    <w:rsid w:val="008452A3"/>
    <w:rsid w:val="0085427F"/>
    <w:rsid w:val="00862972"/>
    <w:rsid w:val="00865AA3"/>
    <w:rsid w:val="00866802"/>
    <w:rsid w:val="00877343"/>
    <w:rsid w:val="0088203E"/>
    <w:rsid w:val="00890144"/>
    <w:rsid w:val="008903CD"/>
    <w:rsid w:val="008909BD"/>
    <w:rsid w:val="00892213"/>
    <w:rsid w:val="00894F2E"/>
    <w:rsid w:val="0089609F"/>
    <w:rsid w:val="008A3A33"/>
    <w:rsid w:val="008B3D10"/>
    <w:rsid w:val="008B5CD0"/>
    <w:rsid w:val="008B75CD"/>
    <w:rsid w:val="008D1037"/>
    <w:rsid w:val="008D26DC"/>
    <w:rsid w:val="008D2822"/>
    <w:rsid w:val="008E1C79"/>
    <w:rsid w:val="008F28CC"/>
    <w:rsid w:val="008F4CBB"/>
    <w:rsid w:val="008F71CB"/>
    <w:rsid w:val="00901545"/>
    <w:rsid w:val="00904735"/>
    <w:rsid w:val="00907DB0"/>
    <w:rsid w:val="00920083"/>
    <w:rsid w:val="00922717"/>
    <w:rsid w:val="0092294A"/>
    <w:rsid w:val="009237D2"/>
    <w:rsid w:val="00933F61"/>
    <w:rsid w:val="00942643"/>
    <w:rsid w:val="009451EF"/>
    <w:rsid w:val="009479BE"/>
    <w:rsid w:val="00961A2B"/>
    <w:rsid w:val="009635F6"/>
    <w:rsid w:val="00980685"/>
    <w:rsid w:val="00983848"/>
    <w:rsid w:val="00983B33"/>
    <w:rsid w:val="00990EA0"/>
    <w:rsid w:val="00995EDC"/>
    <w:rsid w:val="009A3637"/>
    <w:rsid w:val="009A39BD"/>
    <w:rsid w:val="009A3D93"/>
    <w:rsid w:val="009A4917"/>
    <w:rsid w:val="009A7029"/>
    <w:rsid w:val="009A7BB6"/>
    <w:rsid w:val="009B349D"/>
    <w:rsid w:val="009B45E8"/>
    <w:rsid w:val="009C10DB"/>
    <w:rsid w:val="009C2196"/>
    <w:rsid w:val="009D0065"/>
    <w:rsid w:val="009D017B"/>
    <w:rsid w:val="009E6F2B"/>
    <w:rsid w:val="00A01CE6"/>
    <w:rsid w:val="00A028A3"/>
    <w:rsid w:val="00A03FBB"/>
    <w:rsid w:val="00A1049A"/>
    <w:rsid w:val="00A116A4"/>
    <w:rsid w:val="00A1427C"/>
    <w:rsid w:val="00A15992"/>
    <w:rsid w:val="00A15D6E"/>
    <w:rsid w:val="00A15F34"/>
    <w:rsid w:val="00A40544"/>
    <w:rsid w:val="00A436E6"/>
    <w:rsid w:val="00A44219"/>
    <w:rsid w:val="00A5109C"/>
    <w:rsid w:val="00A54A98"/>
    <w:rsid w:val="00A62D75"/>
    <w:rsid w:val="00A66F77"/>
    <w:rsid w:val="00A72AD9"/>
    <w:rsid w:val="00A72BCA"/>
    <w:rsid w:val="00A73A56"/>
    <w:rsid w:val="00A73D55"/>
    <w:rsid w:val="00A9397D"/>
    <w:rsid w:val="00A949A2"/>
    <w:rsid w:val="00A94B60"/>
    <w:rsid w:val="00AA1FBA"/>
    <w:rsid w:val="00AA423A"/>
    <w:rsid w:val="00AB14AF"/>
    <w:rsid w:val="00AB2CDB"/>
    <w:rsid w:val="00AB413E"/>
    <w:rsid w:val="00AB5161"/>
    <w:rsid w:val="00AB5637"/>
    <w:rsid w:val="00AB62DA"/>
    <w:rsid w:val="00AB7FA3"/>
    <w:rsid w:val="00AC4A4C"/>
    <w:rsid w:val="00AC53C3"/>
    <w:rsid w:val="00AC7648"/>
    <w:rsid w:val="00AD77F7"/>
    <w:rsid w:val="00AE0FDE"/>
    <w:rsid w:val="00AE2B43"/>
    <w:rsid w:val="00AF7C11"/>
    <w:rsid w:val="00B03029"/>
    <w:rsid w:val="00B0742B"/>
    <w:rsid w:val="00B131D2"/>
    <w:rsid w:val="00B260EE"/>
    <w:rsid w:val="00B32202"/>
    <w:rsid w:val="00B34DB0"/>
    <w:rsid w:val="00B35B31"/>
    <w:rsid w:val="00B4076C"/>
    <w:rsid w:val="00B40E0E"/>
    <w:rsid w:val="00B456EA"/>
    <w:rsid w:val="00B467E0"/>
    <w:rsid w:val="00B60505"/>
    <w:rsid w:val="00B62C52"/>
    <w:rsid w:val="00B63EB1"/>
    <w:rsid w:val="00B6590D"/>
    <w:rsid w:val="00B67FAC"/>
    <w:rsid w:val="00B707D2"/>
    <w:rsid w:val="00B7532E"/>
    <w:rsid w:val="00B75F7F"/>
    <w:rsid w:val="00B83E5B"/>
    <w:rsid w:val="00B872CE"/>
    <w:rsid w:val="00B900C8"/>
    <w:rsid w:val="00B90E89"/>
    <w:rsid w:val="00B94C09"/>
    <w:rsid w:val="00B95C8A"/>
    <w:rsid w:val="00B96C80"/>
    <w:rsid w:val="00BA0F8B"/>
    <w:rsid w:val="00BA0FAB"/>
    <w:rsid w:val="00BA246D"/>
    <w:rsid w:val="00BA3905"/>
    <w:rsid w:val="00BA605B"/>
    <w:rsid w:val="00BB02BE"/>
    <w:rsid w:val="00BB1040"/>
    <w:rsid w:val="00BD2CCA"/>
    <w:rsid w:val="00BD36FE"/>
    <w:rsid w:val="00BD52B5"/>
    <w:rsid w:val="00BE2086"/>
    <w:rsid w:val="00BE450F"/>
    <w:rsid w:val="00BF0D86"/>
    <w:rsid w:val="00BF0F34"/>
    <w:rsid w:val="00BF3D13"/>
    <w:rsid w:val="00BF52A4"/>
    <w:rsid w:val="00BF56A9"/>
    <w:rsid w:val="00C0102C"/>
    <w:rsid w:val="00C0189D"/>
    <w:rsid w:val="00C071F9"/>
    <w:rsid w:val="00C12C51"/>
    <w:rsid w:val="00C13BE0"/>
    <w:rsid w:val="00C17CB5"/>
    <w:rsid w:val="00C20F16"/>
    <w:rsid w:val="00C36307"/>
    <w:rsid w:val="00C4071F"/>
    <w:rsid w:val="00C4175C"/>
    <w:rsid w:val="00C44205"/>
    <w:rsid w:val="00C452A8"/>
    <w:rsid w:val="00C50874"/>
    <w:rsid w:val="00C516E4"/>
    <w:rsid w:val="00C51A6E"/>
    <w:rsid w:val="00C63513"/>
    <w:rsid w:val="00C67257"/>
    <w:rsid w:val="00C7698B"/>
    <w:rsid w:val="00C92C4C"/>
    <w:rsid w:val="00C93036"/>
    <w:rsid w:val="00C96321"/>
    <w:rsid w:val="00CA2A73"/>
    <w:rsid w:val="00CA6B61"/>
    <w:rsid w:val="00CB009D"/>
    <w:rsid w:val="00CB0570"/>
    <w:rsid w:val="00CB41AC"/>
    <w:rsid w:val="00CB5F64"/>
    <w:rsid w:val="00CB643B"/>
    <w:rsid w:val="00CB6FFB"/>
    <w:rsid w:val="00CC70C7"/>
    <w:rsid w:val="00CD0587"/>
    <w:rsid w:val="00CD4F19"/>
    <w:rsid w:val="00CE062B"/>
    <w:rsid w:val="00CE1FE9"/>
    <w:rsid w:val="00CF1B81"/>
    <w:rsid w:val="00CF4AEE"/>
    <w:rsid w:val="00CF54D5"/>
    <w:rsid w:val="00D07775"/>
    <w:rsid w:val="00D12AE3"/>
    <w:rsid w:val="00D16C64"/>
    <w:rsid w:val="00D20002"/>
    <w:rsid w:val="00D208E9"/>
    <w:rsid w:val="00D22A72"/>
    <w:rsid w:val="00D35BEB"/>
    <w:rsid w:val="00D363DE"/>
    <w:rsid w:val="00D374E6"/>
    <w:rsid w:val="00D42CDC"/>
    <w:rsid w:val="00D442F6"/>
    <w:rsid w:val="00D47756"/>
    <w:rsid w:val="00D51D76"/>
    <w:rsid w:val="00D5230D"/>
    <w:rsid w:val="00D55578"/>
    <w:rsid w:val="00D558D2"/>
    <w:rsid w:val="00D70C69"/>
    <w:rsid w:val="00D816E7"/>
    <w:rsid w:val="00D82F19"/>
    <w:rsid w:val="00D9254A"/>
    <w:rsid w:val="00DA1186"/>
    <w:rsid w:val="00DA1860"/>
    <w:rsid w:val="00DA5F00"/>
    <w:rsid w:val="00DC3B89"/>
    <w:rsid w:val="00DC4F85"/>
    <w:rsid w:val="00DC7750"/>
    <w:rsid w:val="00DD37BC"/>
    <w:rsid w:val="00DD3F03"/>
    <w:rsid w:val="00DD72A5"/>
    <w:rsid w:val="00DE6D07"/>
    <w:rsid w:val="00DF178D"/>
    <w:rsid w:val="00DF5D20"/>
    <w:rsid w:val="00DF663F"/>
    <w:rsid w:val="00DF6692"/>
    <w:rsid w:val="00DF6A8A"/>
    <w:rsid w:val="00E00D0F"/>
    <w:rsid w:val="00E02C67"/>
    <w:rsid w:val="00E12004"/>
    <w:rsid w:val="00E13578"/>
    <w:rsid w:val="00E14C5D"/>
    <w:rsid w:val="00E15ED3"/>
    <w:rsid w:val="00E16620"/>
    <w:rsid w:val="00E17086"/>
    <w:rsid w:val="00E17976"/>
    <w:rsid w:val="00E23593"/>
    <w:rsid w:val="00E253B5"/>
    <w:rsid w:val="00E3085A"/>
    <w:rsid w:val="00E35B2E"/>
    <w:rsid w:val="00E51819"/>
    <w:rsid w:val="00E65A82"/>
    <w:rsid w:val="00E72EE9"/>
    <w:rsid w:val="00E76900"/>
    <w:rsid w:val="00E8578F"/>
    <w:rsid w:val="00E85980"/>
    <w:rsid w:val="00E9130B"/>
    <w:rsid w:val="00EB4B50"/>
    <w:rsid w:val="00EB52FF"/>
    <w:rsid w:val="00EC3FF1"/>
    <w:rsid w:val="00ED0EF2"/>
    <w:rsid w:val="00ED1637"/>
    <w:rsid w:val="00EE3B30"/>
    <w:rsid w:val="00F01852"/>
    <w:rsid w:val="00F01C28"/>
    <w:rsid w:val="00F02543"/>
    <w:rsid w:val="00F06E45"/>
    <w:rsid w:val="00F14175"/>
    <w:rsid w:val="00F26DD3"/>
    <w:rsid w:val="00F32C2E"/>
    <w:rsid w:val="00F40AE3"/>
    <w:rsid w:val="00F44D9C"/>
    <w:rsid w:val="00F46675"/>
    <w:rsid w:val="00F473F1"/>
    <w:rsid w:val="00F47FD7"/>
    <w:rsid w:val="00F50D2E"/>
    <w:rsid w:val="00F52133"/>
    <w:rsid w:val="00F55EBA"/>
    <w:rsid w:val="00F57D77"/>
    <w:rsid w:val="00F6441A"/>
    <w:rsid w:val="00F65004"/>
    <w:rsid w:val="00F70C3F"/>
    <w:rsid w:val="00F70C76"/>
    <w:rsid w:val="00F8340F"/>
    <w:rsid w:val="00F84348"/>
    <w:rsid w:val="00F85719"/>
    <w:rsid w:val="00F94351"/>
    <w:rsid w:val="00FA4F9E"/>
    <w:rsid w:val="00FA68ED"/>
    <w:rsid w:val="00FB6EA6"/>
    <w:rsid w:val="00FE1A41"/>
    <w:rsid w:val="00FE1CB0"/>
    <w:rsid w:val="00FE1E1E"/>
    <w:rsid w:val="00FE3C8A"/>
    <w:rsid w:val="00FE4515"/>
    <w:rsid w:val="00FF53BD"/>
    <w:rsid w:val="00FF6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CCEA7"/>
  <w15:docId w15:val="{5E4962D4-CEF4-4108-8A1A-2A0D81DD3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Звичайний"/>
    <w:qFormat/>
    <w:rsid w:val="00E3085A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961A2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4">
    <w:name w:val="heading 4"/>
    <w:basedOn w:val="a"/>
    <w:link w:val="40"/>
    <w:uiPriority w:val="9"/>
    <w:qFormat/>
    <w:rsid w:val="00B872CE"/>
    <w:pPr>
      <w:widowControl/>
      <w:autoSpaceDE/>
      <w:autoSpaceDN/>
      <w:adjustRightInd/>
      <w:spacing w:before="100" w:beforeAutospacing="1" w:after="100" w:afterAutospacing="1"/>
      <w:outlineLvl w:val="3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"/>
    <w:basedOn w:val="a"/>
    <w:next w:val="a"/>
    <w:rsid w:val="00372EE6"/>
    <w:pPr>
      <w:keepNext/>
      <w:jc w:val="center"/>
      <w:outlineLvl w:val="0"/>
    </w:pPr>
    <w:rPr>
      <w:b/>
      <w:bCs/>
      <w:sz w:val="32"/>
      <w:szCs w:val="32"/>
    </w:rPr>
  </w:style>
  <w:style w:type="character" w:styleId="a3">
    <w:name w:val="Hyperlink"/>
    <w:rsid w:val="00372EE6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372EE6"/>
    <w:rPr>
      <w:rFonts w:ascii="Tahoma" w:hAnsi="Tahoma"/>
      <w:sz w:val="16"/>
      <w:szCs w:val="16"/>
      <w:lang w:val="uk-UA"/>
    </w:rPr>
  </w:style>
  <w:style w:type="character" w:customStyle="1" w:styleId="a5">
    <w:name w:val="Текст выноски Знак"/>
    <w:link w:val="a4"/>
    <w:uiPriority w:val="99"/>
    <w:semiHidden/>
    <w:rsid w:val="00372EE6"/>
    <w:rPr>
      <w:rFonts w:ascii="Tahoma" w:eastAsia="Times New Roman" w:hAnsi="Tahoma" w:cs="Tahoma"/>
      <w:sz w:val="16"/>
      <w:szCs w:val="16"/>
      <w:lang w:val="uk-UA" w:eastAsia="ru-RU"/>
    </w:rPr>
  </w:style>
  <w:style w:type="paragraph" w:customStyle="1" w:styleId="CharChar">
    <w:name w:val="Char Знак Знак Char Знак Знак Знак Знак Знак Знак Знак Знак Знак Знак Знак Знак Знак"/>
    <w:basedOn w:val="a"/>
    <w:rsid w:val="00372EE6"/>
    <w:rPr>
      <w:rFonts w:ascii="Verdana" w:hAnsi="Verdana"/>
      <w:lang w:val="en-US" w:eastAsia="en-US"/>
    </w:rPr>
  </w:style>
  <w:style w:type="table" w:styleId="a6">
    <w:name w:val="Table Grid"/>
    <w:basedOn w:val="a1"/>
    <w:uiPriority w:val="59"/>
    <w:rsid w:val="008960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0">
    <w:name w:val="Char Знак Знак Char Знак Знак Знак Знак Знак Знак Знак Знак Знак Знак Знак Знак Знак Знак Знак Знак"/>
    <w:basedOn w:val="a"/>
    <w:rsid w:val="007665C1"/>
    <w:pPr>
      <w:widowControl/>
      <w:autoSpaceDE/>
      <w:autoSpaceDN/>
      <w:adjustRightInd/>
    </w:pPr>
    <w:rPr>
      <w:lang w:val="uk-UA" w:eastAsia="en-US"/>
    </w:rPr>
  </w:style>
  <w:style w:type="character" w:customStyle="1" w:styleId="2">
    <w:name w:val="Основной текст (2)_"/>
    <w:basedOn w:val="a0"/>
    <w:link w:val="20"/>
    <w:rsid w:val="00AB5637"/>
    <w:rPr>
      <w:sz w:val="23"/>
      <w:szCs w:val="23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AB5637"/>
    <w:pPr>
      <w:shd w:val="clear" w:color="auto" w:fill="FFFFFF"/>
      <w:autoSpaceDE/>
      <w:autoSpaceDN/>
      <w:adjustRightInd/>
      <w:spacing w:after="180" w:line="240" w:lineRule="atLeast"/>
    </w:pPr>
    <w:rPr>
      <w:rFonts w:ascii="Calibri" w:eastAsia="Calibri" w:hAnsi="Calibri"/>
      <w:sz w:val="23"/>
      <w:szCs w:val="23"/>
    </w:rPr>
  </w:style>
  <w:style w:type="character" w:customStyle="1" w:styleId="40">
    <w:name w:val="Заголовок 4 Знак"/>
    <w:basedOn w:val="a0"/>
    <w:link w:val="4"/>
    <w:uiPriority w:val="9"/>
    <w:rsid w:val="00B872CE"/>
    <w:rPr>
      <w:rFonts w:ascii="Times New Roman" w:eastAsia="Times New Roman" w:hAnsi="Times New Roman"/>
      <w:b/>
      <w:bCs/>
      <w:sz w:val="24"/>
      <w:szCs w:val="24"/>
    </w:rPr>
  </w:style>
  <w:style w:type="paragraph" w:styleId="a7">
    <w:name w:val="Title"/>
    <w:basedOn w:val="a"/>
    <w:next w:val="a"/>
    <w:link w:val="a8"/>
    <w:qFormat/>
    <w:rsid w:val="00221B62"/>
    <w:pPr>
      <w:widowControl/>
      <w:suppressAutoHyphens/>
      <w:autoSpaceDE/>
      <w:autoSpaceDN/>
      <w:adjustRightInd/>
      <w:jc w:val="center"/>
    </w:pPr>
    <w:rPr>
      <w:sz w:val="28"/>
      <w:szCs w:val="24"/>
      <w:lang w:val="uk-UA" w:eastAsia="zh-CN"/>
    </w:rPr>
  </w:style>
  <w:style w:type="character" w:customStyle="1" w:styleId="a8">
    <w:name w:val="Заголовок Знак"/>
    <w:basedOn w:val="a0"/>
    <w:link w:val="a7"/>
    <w:rsid w:val="00221B62"/>
    <w:rPr>
      <w:rFonts w:ascii="Times New Roman" w:eastAsia="Times New Roman" w:hAnsi="Times New Roman"/>
      <w:sz w:val="28"/>
      <w:szCs w:val="24"/>
      <w:lang w:val="uk-UA" w:eastAsia="zh-CN"/>
    </w:rPr>
  </w:style>
  <w:style w:type="character" w:customStyle="1" w:styleId="10">
    <w:name w:val="Заголовок 1 Знак"/>
    <w:basedOn w:val="a0"/>
    <w:link w:val="1"/>
    <w:uiPriority w:val="9"/>
    <w:rsid w:val="00961A2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9">
    <w:name w:val="No Spacing"/>
    <w:uiPriority w:val="1"/>
    <w:qFormat/>
    <w:rsid w:val="004E73B8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</w:rPr>
  </w:style>
  <w:style w:type="character" w:customStyle="1" w:styleId="2Candara-2pt">
    <w:name w:val="Основной текст (2) + Candara;Не полужирный;Интервал -2 pt"/>
    <w:basedOn w:val="2"/>
    <w:rsid w:val="006D05C1"/>
    <w:rPr>
      <w:rFonts w:ascii="Candara" w:eastAsia="Candara" w:hAnsi="Candara" w:cs="Candara"/>
      <w:b/>
      <w:bCs/>
      <w:i w:val="0"/>
      <w:iCs w:val="0"/>
      <w:smallCaps w:val="0"/>
      <w:strike w:val="0"/>
      <w:color w:val="000000"/>
      <w:spacing w:val="-50"/>
      <w:w w:val="100"/>
      <w:position w:val="0"/>
      <w:sz w:val="26"/>
      <w:szCs w:val="26"/>
      <w:u w:val="none"/>
      <w:shd w:val="clear" w:color="auto" w:fill="FFFFFF"/>
      <w:lang w:val="uk-UA" w:eastAsia="uk-UA" w:bidi="uk-UA"/>
    </w:rPr>
  </w:style>
  <w:style w:type="paragraph" w:customStyle="1" w:styleId="FR2">
    <w:name w:val="FR2"/>
    <w:rsid w:val="0043065E"/>
    <w:pPr>
      <w:widowControl w:val="0"/>
      <w:autoSpaceDE w:val="0"/>
      <w:autoSpaceDN w:val="0"/>
      <w:spacing w:before="240" w:line="300" w:lineRule="auto"/>
      <w:ind w:firstLine="700"/>
      <w:jc w:val="both"/>
    </w:pPr>
    <w:rPr>
      <w:rFonts w:ascii="Times New Roman" w:eastAsia="Times New Roman" w:hAnsi="Times New Roman"/>
      <w:sz w:val="24"/>
      <w:szCs w:val="24"/>
      <w:lang w:val="uk-UA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43065E"/>
    <w:rPr>
      <w:color w:val="605E5C"/>
      <w:shd w:val="clear" w:color="auto" w:fill="E1DFDD"/>
    </w:rPr>
  </w:style>
  <w:style w:type="character" w:customStyle="1" w:styleId="docdata">
    <w:name w:val="docdata"/>
    <w:aliases w:val="docy,v5,1846,baiaagaaboqcaaadwamaaavmawaaaaaaaaaaaaaaaaaaaaaaaaaaaaaaaaaaaaaaaaaaaaaaaaaaaaaaaaaaaaaaaaaaaaaaaaaaaaaaaaaaaaaaaaaaaaaaaaaaaaaaaaaaaaaaaaaaaaaaaaaaaaaaaaaaaaaaaaaaaaaaaaaaaaaaaaaaaaaaaaaaaaaaaaaaaaaaaaaaaaaaaaaaaaaaaaaaaaaaaaaaaaaa"/>
    <w:basedOn w:val="a0"/>
    <w:rsid w:val="004306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29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8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8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2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apteka1@ukr.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&#1056;&#1072;&#1073;&#1086;&#1095;&#1080;&#1081;%20&#1089;&#1090;&#1086;&#1083;\&#1073;&#1083;&#1072;&#1085;&#1082;%20&#1094;&#1077;&#1085;&#1090;&#1088;&#1072;\&#1060;&#1080;&#1088;&#1084;&#1077;&#1085;&#1085;&#1099;&#1081;%20&#1073;&#1083;&#1072;&#1085;&#1082;%20&#1062;&#1077;&#1085;&#1090;&#1088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00CC36-4847-4D10-A95F-1EBF642A76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Фирменный бланк Центр</Template>
  <TotalTime>0</TotalTime>
  <Pages>1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1034</CharactersWithSpaces>
  <SharedDoc>false</SharedDoc>
  <HLinks>
    <vt:vector size="6" baseType="variant">
      <vt:variant>
        <vt:i4>1048647</vt:i4>
      </vt:variant>
      <vt:variant>
        <vt:i4>0</vt:i4>
      </vt:variant>
      <vt:variant>
        <vt:i4>0</vt:i4>
      </vt:variant>
      <vt:variant>
        <vt:i4>5</vt:i4>
      </vt:variant>
      <vt:variant>
        <vt:lpwstr>mailto:shyroke_likar@ukr.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Пользователь</cp:lastModifiedBy>
  <cp:revision>2</cp:revision>
  <cp:lastPrinted>2023-02-21T11:47:00Z</cp:lastPrinted>
  <dcterms:created xsi:type="dcterms:W3CDTF">2025-10-27T07:32:00Z</dcterms:created>
  <dcterms:modified xsi:type="dcterms:W3CDTF">2025-10-27T07:32:00Z</dcterms:modified>
</cp:coreProperties>
</file>